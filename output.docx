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B4906" w14:textId="474E5772" w:rsidR="009437C6" w:rsidRDefault="00F37A03" w:rsidP="004605FA">
      <w:pPr>
        <w:pStyle w:val="GraphicAncho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E0C52C4" wp14:editId="1158DCC4">
                <wp:simplePos x="0" y="0"/>
                <wp:positionH relativeFrom="margin">
                  <wp:posOffset>-9525</wp:posOffset>
                </wp:positionH>
                <wp:positionV relativeFrom="margin">
                  <wp:posOffset>-262588</wp:posOffset>
                </wp:positionV>
                <wp:extent cx="6940550" cy="9858401"/>
                <wp:effectExtent l="0" t="0" r="0" b="9525"/>
                <wp:wrapNone/>
                <wp:docPr id="1" name="Group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0550" cy="9858401"/>
                          <a:chOff x="0" y="585137"/>
                          <a:chExt cx="6940550" cy="9858401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oncert crow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5137"/>
                            <a:ext cx="6940550" cy="9625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1379220" y="8204835"/>
                            <a:ext cx="4130565" cy="2238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070E7F" id="Group 1" o:spid="_x0000_s1026" style="position:absolute;margin-left:-.75pt;margin-top:-20.7pt;width:546.5pt;height:776.25pt;z-index:-251657216;mso-position-horizontal-relative:margin;mso-position-vertical-relative:margin;mso-height-relative:margin" coordorigin=",5851" coordsize="69405,98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concert crowd" style="position:absolute;top:5851;width:69405;height:96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">
                  <v:imagedata r:id="rId10" o:title="concert crowd"/>
                </v:shape>
                <v:rect id="Rectangle 3" o:spid="_x0000_s1028" style="position:absolute;left:13792;top:82048;width:41305;height:223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ed1c24 [3204]" stroked="f" strokeweight="1pt"/>
                <w10:wrap anchorx="margin" anchory="margin"/>
              </v:group>
            </w:pict>
          </mc:Fallback>
        </mc:AlternateContent>
      </w:r>
      <w:r w:rsidR="008E563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F313B2" wp14:editId="0C046DD0">
                <wp:simplePos x="0" y="0"/>
                <wp:positionH relativeFrom="column">
                  <wp:posOffset>3276599</wp:posOffset>
                </wp:positionH>
                <wp:positionV relativeFrom="paragraph">
                  <wp:posOffset>9086850</wp:posOffset>
                </wp:positionV>
                <wp:extent cx="2085975" cy="26670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EE09B" w14:textId="35FB05DF" w:rsidR="008E563B" w:rsidRPr="008E563B" w:rsidRDefault="008E563B" w:rsidP="008E563B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lang w:val="en-IN"/>
                              </w:rPr>
                              <w:t>helpline@hometute.com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313B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58pt;margin-top:715.5pt;width:164.2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" filled="f" strokeweight=".5pt">
                <v:textbox>
                  <w:txbxContent>
                    <w:p w14:paraId="57CEE09B" w14:textId="35FB05DF" w:rsidR="008E563B" w:rsidRPr="008E563B" w:rsidRDefault="008E563B" w:rsidP="008E563B">
                      <w:pPr>
                        <w:rPr>
                          <w:b/>
                          <w:bCs/>
                          <w:color w:val="FFFFFF" w:themeColor="background1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lang w:val="en-IN"/>
                        </w:rPr>
                        <w:t>helpline@hometute.com</w:t>
                      </w:r>
                    </w:p>
                  </w:txbxContent>
                </v:textbox>
              </v:shape>
            </w:pict>
          </mc:Fallback>
        </mc:AlternateContent>
      </w:r>
      <w:r w:rsidR="008E563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E86331" wp14:editId="106C32D4">
                <wp:simplePos x="0" y="0"/>
                <wp:positionH relativeFrom="column">
                  <wp:posOffset>1876425</wp:posOffset>
                </wp:positionH>
                <wp:positionV relativeFrom="paragraph">
                  <wp:posOffset>9082738</wp:posOffset>
                </wp:positionV>
                <wp:extent cx="1400175" cy="2667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EAA5E" w14:textId="7A8C28C2" w:rsidR="008E563B" w:rsidRPr="008E563B" w:rsidRDefault="008E563B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IN"/>
                              </w:rPr>
                            </w:pPr>
                            <w:r w:rsidRPr="008E563B">
                              <w:rPr>
                                <w:b/>
                                <w:bCs/>
                                <w:color w:val="FFFFFF" w:themeColor="background1"/>
                                <w:lang w:val="en-IN"/>
                              </w:rPr>
                              <w:t>+91 7892999508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6331" id="Text Box 7" o:spid="_x0000_s1027" type="#_x0000_t202" style="position:absolute;margin-left:147.75pt;margin-top:715.2pt;width:110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" filled="f" strokeweight=".5pt">
                <v:textbox>
                  <w:txbxContent>
                    <w:p w14:paraId="31BEAA5E" w14:textId="7A8C28C2" w:rsidR="008E563B" w:rsidRPr="008E563B" w:rsidRDefault="008E563B">
                      <w:pPr>
                        <w:rPr>
                          <w:b/>
                          <w:bCs/>
                          <w:color w:val="FFFFFF" w:themeColor="background1"/>
                          <w:lang w:val="en-IN"/>
                        </w:rPr>
                      </w:pPr>
                      <w:r w:rsidRPr="008E563B">
                        <w:rPr>
                          <w:b/>
                          <w:bCs/>
                          <w:color w:val="FFFFFF" w:themeColor="background1"/>
                          <w:lang w:val="en-IN"/>
                        </w:rPr>
                        <w:t>+91 7892999508</w:t>
                      </w:r>
                    </w:p>
                  </w:txbxContent>
                </v:textbox>
              </v:shape>
            </w:pict>
          </mc:Fallback>
        </mc:AlternateContent>
      </w:r>
      <w:r w:rsidR="00080A6E">
        <w:rPr>
          <w:noProof/>
        </w:rPr>
        <w:drawing>
          <wp:anchor distT="0" distB="0" distL="114300" distR="114300" simplePos="0" relativeHeight="251662336" behindDoc="0" locked="0" layoutInCell="1" allowOverlap="1" wp14:anchorId="6CA66A7D" wp14:editId="4CB74D8F">
            <wp:simplePos x="0" y="0"/>
            <wp:positionH relativeFrom="column">
              <wp:posOffset>1485900</wp:posOffset>
            </wp:positionH>
            <wp:positionV relativeFrom="paragraph">
              <wp:posOffset>9001125</wp:posOffset>
            </wp:positionV>
            <wp:extent cx="409575" cy="409575"/>
            <wp:effectExtent l="0" t="0" r="0" b="9525"/>
            <wp:wrapNone/>
            <wp:docPr id="6" name="Graphic 6" descr="Call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lcenter.sv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1F1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44BE73" wp14:editId="36211D21">
                <wp:simplePos x="0" y="0"/>
                <wp:positionH relativeFrom="column">
                  <wp:posOffset>1819275</wp:posOffset>
                </wp:positionH>
                <wp:positionV relativeFrom="paragraph">
                  <wp:posOffset>7934325</wp:posOffset>
                </wp:positionV>
                <wp:extent cx="3652410" cy="12001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2410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F4B73" w14:textId="502895B8" w:rsidR="00CE7301" w:rsidRDefault="00D31003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  <w:lang w:val="en-IN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  <w:lang w:val="en-IN"/>
                              </w:rPr>
                              <w:t xml:space="preserve">     </w:t>
                            </w:r>
                            <w:proofErr w:type="spellStart"/>
                            <w:r w:rsidR="00CE7301" w:rsidRPr="00CE7301">
                              <w:rPr>
                                <w:color w:val="FFFFFF" w:themeColor="background1"/>
                                <w:sz w:val="96"/>
                                <w:szCs w:val="96"/>
                                <w:lang w:val="en-IN"/>
                              </w:rPr>
                              <w:t>Hometute</w:t>
                            </w:r>
                            <w:proofErr w:type="spellEnd"/>
                          </w:p>
                          <w:p w14:paraId="7E85E54A" w14:textId="17E38DD5" w:rsidR="00D31003" w:rsidRPr="008E563B" w:rsidRDefault="00331F11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 xml:space="preserve">      </w:t>
                            </w:r>
                            <w:r w:rsidR="008E563B">
                              <w:rPr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  <w:t xml:space="preserve">            </w:t>
                            </w:r>
                            <w:r w:rsidRPr="008E563B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IN"/>
                              </w:rPr>
                              <w:t>w</w:t>
                            </w:r>
                            <w:r w:rsidR="00D31003" w:rsidRPr="008E563B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IN"/>
                              </w:rPr>
                              <w:t xml:space="preserve">here the actual learning </w:t>
                            </w:r>
                            <w:r w:rsidRPr="008E563B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IN"/>
                              </w:rPr>
                              <w:t>begins</w:t>
                            </w:r>
                          </w:p>
                          <w:p w14:paraId="302F9440" w14:textId="77777777" w:rsidR="00331F11" w:rsidRDefault="00331F11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4BE73" id="Text Box 5" o:spid="_x0000_s1028" type="#_x0000_t202" style="position:absolute;margin-left:143.25pt;margin-top:624.75pt;width:287.6pt;height:9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" filled="f" stroked="f" strokeweight=".5pt">
                <v:textbox>
                  <w:txbxContent>
                    <w:p w14:paraId="304F4B73" w14:textId="502895B8" w:rsidR="00CE7301" w:rsidRDefault="00D31003">
                      <w:pPr>
                        <w:rPr>
                          <w:color w:val="FFFFFF" w:themeColor="background1"/>
                          <w:sz w:val="96"/>
                          <w:szCs w:val="96"/>
                          <w:lang w:val="en-IN"/>
                        </w:rPr>
                      </w:pPr>
                      <w:r>
                        <w:rPr>
                          <w:color w:val="FFFFFF" w:themeColor="background1"/>
                          <w:sz w:val="96"/>
                          <w:szCs w:val="96"/>
                          <w:lang w:val="en-IN"/>
                        </w:rPr>
                        <w:t xml:space="preserve">     </w:t>
                      </w:r>
                      <w:proofErr w:type="spellStart"/>
                      <w:r w:rsidR="00CE7301" w:rsidRPr="00CE7301">
                        <w:rPr>
                          <w:color w:val="FFFFFF" w:themeColor="background1"/>
                          <w:sz w:val="96"/>
                          <w:szCs w:val="96"/>
                          <w:lang w:val="en-IN"/>
                        </w:rPr>
                        <w:t>Hometute</w:t>
                      </w:r>
                      <w:proofErr w:type="spellEnd"/>
                    </w:p>
                    <w:p w14:paraId="7E85E54A" w14:textId="17E38DD5" w:rsidR="00D31003" w:rsidRPr="008E563B" w:rsidRDefault="00331F11">
                      <w:pPr>
                        <w:rPr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 xml:space="preserve">      </w:t>
                      </w:r>
                      <w:r w:rsidR="008E563B">
                        <w:rPr>
                          <w:color w:val="FFFFFF" w:themeColor="background1"/>
                          <w:sz w:val="32"/>
                          <w:szCs w:val="32"/>
                          <w:lang w:val="en-IN"/>
                        </w:rPr>
                        <w:t xml:space="preserve">            </w:t>
                      </w:r>
                      <w:r w:rsidRPr="008E563B">
                        <w:rPr>
                          <w:color w:val="FFFFFF" w:themeColor="background1"/>
                          <w:sz w:val="28"/>
                          <w:szCs w:val="28"/>
                          <w:lang w:val="en-IN"/>
                        </w:rPr>
                        <w:t>w</w:t>
                      </w:r>
                      <w:r w:rsidR="00D31003" w:rsidRPr="008E563B">
                        <w:rPr>
                          <w:color w:val="FFFFFF" w:themeColor="background1"/>
                          <w:sz w:val="28"/>
                          <w:szCs w:val="28"/>
                          <w:lang w:val="en-IN"/>
                        </w:rPr>
                        <w:t xml:space="preserve">here the actual learning </w:t>
                      </w:r>
                      <w:r w:rsidRPr="008E563B">
                        <w:rPr>
                          <w:color w:val="FFFFFF" w:themeColor="background1"/>
                          <w:sz w:val="28"/>
                          <w:szCs w:val="28"/>
                          <w:lang w:val="en-IN"/>
                        </w:rPr>
                        <w:t>begins</w:t>
                      </w:r>
                    </w:p>
                    <w:p w14:paraId="302F9440" w14:textId="77777777" w:rsidR="00331F11" w:rsidRDefault="00331F11">
                      <w:pPr>
                        <w:rPr>
                          <w:color w:val="FFFFFF" w:themeColor="background1"/>
                          <w:sz w:val="32"/>
                          <w:szCs w:val="32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1F11">
        <w:rPr>
          <w:noProof/>
        </w:rPr>
        <w:drawing>
          <wp:anchor distT="0" distB="0" distL="114300" distR="114300" simplePos="0" relativeHeight="251660288" behindDoc="0" locked="0" layoutInCell="1" allowOverlap="1" wp14:anchorId="6C8B9AF4" wp14:editId="49E7109F">
            <wp:simplePos x="0" y="0"/>
            <wp:positionH relativeFrom="column">
              <wp:posOffset>1619250</wp:posOffset>
            </wp:positionH>
            <wp:positionV relativeFrom="paragraph">
              <wp:posOffset>7829550</wp:posOffset>
            </wp:positionV>
            <wp:extent cx="914400" cy="914400"/>
            <wp:effectExtent l="0" t="0" r="0" b="0"/>
            <wp:wrapNone/>
            <wp:docPr id="2" name="Graphic 2" descr="Suburban sce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urbanscene_m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26"/>
        <w:gridCol w:w="432"/>
        <w:gridCol w:w="2158"/>
        <w:gridCol w:w="2158"/>
        <w:gridCol w:w="2158"/>
        <w:gridCol w:w="431"/>
        <w:gridCol w:w="1727"/>
      </w:tblGrid>
      <w:tr w:rsidR="00727E73" w14:paraId="27F6E41E" w14:textId="77777777" w:rsidTr="00E02E59">
        <w:trPr>
          <w:trHeight w:val="844"/>
        </w:trPr>
        <w:tc>
          <w:tcPr>
            <w:tcW w:w="1726" w:type="dxa"/>
            <w:vMerge w:val="restart"/>
          </w:tcPr>
          <w:p w14:paraId="7FAD581F" w14:textId="25A7A0AB" w:rsidR="00727E73" w:rsidRDefault="00727E73"/>
        </w:tc>
        <w:tc>
          <w:tcPr>
            <w:tcW w:w="432" w:type="dxa"/>
          </w:tcPr>
          <w:p w14:paraId="381AA183" w14:textId="77777777" w:rsidR="00727E73" w:rsidRDefault="00727E73"/>
        </w:tc>
        <w:tc>
          <w:tcPr>
            <w:tcW w:w="2158" w:type="dxa"/>
          </w:tcPr>
          <w:p w14:paraId="70B2E8FE" w14:textId="77777777" w:rsidR="00727E73" w:rsidRDefault="00727E73"/>
        </w:tc>
        <w:tc>
          <w:tcPr>
            <w:tcW w:w="2158" w:type="dxa"/>
          </w:tcPr>
          <w:p w14:paraId="1AA14047" w14:textId="77777777" w:rsidR="00727E73" w:rsidRDefault="00727E73"/>
        </w:tc>
        <w:tc>
          <w:tcPr>
            <w:tcW w:w="2158" w:type="dxa"/>
          </w:tcPr>
          <w:p w14:paraId="372B9BC4" w14:textId="77777777" w:rsidR="00727E73" w:rsidRDefault="00727E73"/>
        </w:tc>
        <w:tc>
          <w:tcPr>
            <w:tcW w:w="431" w:type="dxa"/>
          </w:tcPr>
          <w:p w14:paraId="1F037BFB" w14:textId="77777777" w:rsidR="00727E73" w:rsidRDefault="00727E73"/>
        </w:tc>
        <w:tc>
          <w:tcPr>
            <w:tcW w:w="1727" w:type="dxa"/>
            <w:vMerge w:val="restart"/>
          </w:tcPr>
          <w:p w14:paraId="63B8147D" w14:textId="77777777" w:rsidR="00727E73" w:rsidRDefault="00727E73"/>
        </w:tc>
      </w:tr>
      <w:tr w:rsidR="00727E73" w14:paraId="6B758E5B" w14:textId="77777777" w:rsidTr="005B52F9">
        <w:trPr>
          <w:trHeight w:val="422"/>
        </w:trPr>
        <w:tc>
          <w:tcPr>
            <w:tcW w:w="1726" w:type="dxa"/>
            <w:vMerge/>
          </w:tcPr>
          <w:p w14:paraId="459A0B2B" w14:textId="77777777" w:rsidR="00727E73" w:rsidRDefault="00727E73"/>
        </w:tc>
        <w:tc>
          <w:tcPr>
            <w:tcW w:w="432" w:type="dxa"/>
            <w:shd w:val="clear" w:color="auto" w:fill="FFFFFF" w:themeFill="background1"/>
          </w:tcPr>
          <w:p w14:paraId="41AB5A45" w14:textId="77777777" w:rsidR="00727E73" w:rsidRDefault="00727E73"/>
        </w:tc>
        <w:tc>
          <w:tcPr>
            <w:tcW w:w="2158" w:type="dxa"/>
            <w:tcBorders>
              <w:bottom w:val="single" w:sz="24" w:space="0" w:color="ED1C24" w:themeColor="accent1"/>
            </w:tcBorders>
            <w:shd w:val="clear" w:color="auto" w:fill="FFFFFF" w:themeFill="background1"/>
          </w:tcPr>
          <w:p w14:paraId="65B2E740" w14:textId="77777777" w:rsidR="00727E73" w:rsidRDefault="00727E73"/>
        </w:tc>
        <w:tc>
          <w:tcPr>
            <w:tcW w:w="2158" w:type="dxa"/>
            <w:tcBorders>
              <w:bottom w:val="single" w:sz="24" w:space="0" w:color="ED1C24" w:themeColor="accent1"/>
            </w:tcBorders>
            <w:shd w:val="clear" w:color="auto" w:fill="FFFFFF" w:themeFill="background1"/>
          </w:tcPr>
          <w:p w14:paraId="1B5E6874" w14:textId="77777777" w:rsidR="00727E73" w:rsidRDefault="00727E73"/>
        </w:tc>
        <w:tc>
          <w:tcPr>
            <w:tcW w:w="2158" w:type="dxa"/>
            <w:tcBorders>
              <w:bottom w:val="single" w:sz="24" w:space="0" w:color="ED1C24" w:themeColor="accent1"/>
            </w:tcBorders>
            <w:shd w:val="clear" w:color="auto" w:fill="FFFFFF" w:themeFill="background1"/>
          </w:tcPr>
          <w:p w14:paraId="0FD9FAB1" w14:textId="77777777" w:rsidR="00727E73" w:rsidRDefault="00727E73"/>
        </w:tc>
        <w:tc>
          <w:tcPr>
            <w:tcW w:w="431" w:type="dxa"/>
            <w:shd w:val="clear" w:color="auto" w:fill="FFFFFF" w:themeFill="background1"/>
          </w:tcPr>
          <w:p w14:paraId="387315E5" w14:textId="77777777" w:rsidR="00727E73" w:rsidRDefault="00727E73"/>
        </w:tc>
        <w:tc>
          <w:tcPr>
            <w:tcW w:w="1727" w:type="dxa"/>
            <w:vMerge/>
          </w:tcPr>
          <w:p w14:paraId="321BB182" w14:textId="77777777" w:rsidR="00727E73" w:rsidRDefault="00727E73"/>
        </w:tc>
      </w:tr>
      <w:tr w:rsidR="00727E73" w14:paraId="149492F4" w14:textId="77777777" w:rsidTr="00727E73">
        <w:trPr>
          <w:trHeight w:val="1412"/>
        </w:trPr>
        <w:tc>
          <w:tcPr>
            <w:tcW w:w="1726" w:type="dxa"/>
          </w:tcPr>
          <w:p w14:paraId="17E339DD" w14:textId="47F52EEB" w:rsidR="00727E73" w:rsidRDefault="00727E73"/>
        </w:tc>
        <w:tc>
          <w:tcPr>
            <w:tcW w:w="432" w:type="dxa"/>
            <w:shd w:val="clear" w:color="auto" w:fill="FFFFFF" w:themeFill="background1"/>
          </w:tcPr>
          <w:p w14:paraId="032F900E" w14:textId="477B9A39" w:rsidR="00727E73" w:rsidRDefault="00727E73"/>
        </w:tc>
        <w:tc>
          <w:tcPr>
            <w:tcW w:w="6474" w:type="dxa"/>
            <w:gridSpan w:val="3"/>
            <w:tcBorders>
              <w:top w:val="single" w:sz="24" w:space="0" w:color="ED1C24" w:themeColor="accent1"/>
              <w:bottom w:val="single" w:sz="24" w:space="0" w:color="ED1C24" w:themeColor="accent1"/>
            </w:tcBorders>
            <w:shd w:val="clear" w:color="auto" w:fill="FFFFFF" w:themeFill="background1"/>
            <w:vAlign w:val="center"/>
          </w:tcPr>
          <w:p w14:paraId="52B62879" w14:textId="0D3412D5" w:rsidR="00727E73" w:rsidRPr="003678E6" w:rsidRDefault="00364166" w:rsidP="00313A12">
            <w:pPr>
              <w:pStyle w:val="Heading1"/>
              <w:rPr>
                <w:rFonts w:ascii="Sagona Book" w:hAnsi="Sagona Book"/>
                <w:b/>
                <w:bCs/>
                <w:sz w:val="96"/>
                <w:szCs w:val="28"/>
              </w:rPr>
            </w:pPr>
            <w:r>
              <w:rPr>
                <w:rFonts w:ascii="Sagona Book" w:hAnsi="Sagona Book"/>
                <w:b/>
                <w:bCs/>
                <w:sz w:val="96"/>
                <w:szCs w:val="28"/>
              </w:rPr>
              <w:t xml:space="preserve">Computer Science </w:t>
            </w:r>
            <w:proofErr w:type="spellStart"/>
            <w:r>
              <w:rPr>
                <w:rFonts w:ascii="Sagona Book" w:hAnsi="Sagona Book"/>
                <w:b/>
                <w:bCs/>
                <w:sz w:val="96"/>
                <w:szCs w:val="28"/>
              </w:rPr>
              <w:t>chota</w:t>
            </w:r>
            <w:proofErr w:type="spellEnd"/>
            <w:r>
              <w:rPr>
                <w:rFonts w:ascii="Sagona Book" w:hAnsi="Sagona Book"/>
                <w:b/>
                <w:bCs/>
                <w:sz w:val="96"/>
                <w:szCs w:val="28"/>
              </w:rPr>
              <w:t xml:space="preserve"> Projects</w:t>
            </w:r>
          </w:p>
        </w:tc>
        <w:tc>
          <w:tcPr>
            <w:tcW w:w="431" w:type="dxa"/>
            <w:shd w:val="clear" w:color="auto" w:fill="FFFFFF" w:themeFill="background1"/>
          </w:tcPr>
          <w:p w14:paraId="313B9D6D" w14:textId="77777777" w:rsidR="00727E73" w:rsidRDefault="00727E73"/>
        </w:tc>
        <w:tc>
          <w:tcPr>
            <w:tcW w:w="1727" w:type="dxa"/>
          </w:tcPr>
          <w:p w14:paraId="5713258E" w14:textId="77777777" w:rsidR="00727E73" w:rsidRDefault="00727E73"/>
        </w:tc>
      </w:tr>
      <w:tr w:rsidR="00727E73" w14:paraId="318025F9" w14:textId="77777777" w:rsidTr="00727E73">
        <w:trPr>
          <w:trHeight w:val="1277"/>
        </w:trPr>
        <w:tc>
          <w:tcPr>
            <w:tcW w:w="1726" w:type="dxa"/>
          </w:tcPr>
          <w:p w14:paraId="22D6505E" w14:textId="77777777" w:rsidR="00727E73" w:rsidRDefault="00727E73"/>
        </w:tc>
        <w:tc>
          <w:tcPr>
            <w:tcW w:w="432" w:type="dxa"/>
            <w:shd w:val="clear" w:color="auto" w:fill="FFFFFF" w:themeFill="background1"/>
          </w:tcPr>
          <w:p w14:paraId="12D5E2B2" w14:textId="77777777" w:rsidR="00727E73" w:rsidRDefault="00727E73"/>
        </w:tc>
        <w:tc>
          <w:tcPr>
            <w:tcW w:w="6474" w:type="dxa"/>
            <w:gridSpan w:val="3"/>
            <w:tcBorders>
              <w:top w:val="single" w:sz="24" w:space="0" w:color="ED1C24" w:themeColor="accent1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3B383D2" w14:textId="76BD2F46" w:rsidR="00364166" w:rsidRDefault="00364166" w:rsidP="00313A12">
            <w:pPr>
              <w:pStyle w:val="Heading2"/>
            </w:pPr>
            <w:r w:rsidRPr="00727E73">
              <w:rPr>
                <w:color w:val="FF0000"/>
              </w:rPr>
              <w:t>•</w:t>
            </w:r>
            <w:r>
              <w:t>Real time &amp; as per your curriculum.</w:t>
            </w:r>
          </w:p>
          <w:p w14:paraId="32667126" w14:textId="3E19E886" w:rsidR="00727E73" w:rsidRDefault="00727E73" w:rsidP="00313A12">
            <w:pPr>
              <w:pStyle w:val="Heading2"/>
            </w:pPr>
            <w:r w:rsidRPr="00727E73">
              <w:rPr>
                <w:color w:val="FF0000"/>
              </w:rPr>
              <w:t>•</w:t>
            </w:r>
            <w:r>
              <w:t xml:space="preserve"> </w:t>
            </w:r>
            <w:r w:rsidR="00364166">
              <w:t>Custom projects</w:t>
            </w:r>
            <w:r w:rsidR="002230CB">
              <w:t xml:space="preserve"> are</w:t>
            </w:r>
            <w:r w:rsidR="00364166">
              <w:t xml:space="preserve"> also available as per your need.</w:t>
            </w:r>
          </w:p>
        </w:tc>
        <w:tc>
          <w:tcPr>
            <w:tcW w:w="431" w:type="dxa"/>
            <w:shd w:val="clear" w:color="auto" w:fill="FFFFFF" w:themeFill="background1"/>
          </w:tcPr>
          <w:p w14:paraId="1F0F9845" w14:textId="77777777" w:rsidR="00727E73" w:rsidRDefault="00727E73"/>
        </w:tc>
        <w:tc>
          <w:tcPr>
            <w:tcW w:w="1727" w:type="dxa"/>
          </w:tcPr>
          <w:p w14:paraId="34516443" w14:textId="77777777" w:rsidR="00727E73" w:rsidRDefault="00727E73"/>
        </w:tc>
      </w:tr>
      <w:tr w:rsidR="00727E73" w14:paraId="2F8AD01A" w14:textId="77777777" w:rsidTr="00727E73">
        <w:trPr>
          <w:trHeight w:val="2273"/>
        </w:trPr>
        <w:tc>
          <w:tcPr>
            <w:tcW w:w="1726" w:type="dxa"/>
          </w:tcPr>
          <w:p w14:paraId="1C3D8DD0" w14:textId="77777777" w:rsidR="00727E73" w:rsidRDefault="00727E73"/>
        </w:tc>
        <w:tc>
          <w:tcPr>
            <w:tcW w:w="432" w:type="dxa"/>
            <w:shd w:val="clear" w:color="auto" w:fill="FFFFFF" w:themeFill="background1"/>
          </w:tcPr>
          <w:p w14:paraId="00761B90" w14:textId="77777777" w:rsidR="00727E73" w:rsidRDefault="00727E73"/>
        </w:tc>
        <w:tc>
          <w:tcPr>
            <w:tcW w:w="2158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4E0C233A" w14:textId="35D87980" w:rsidR="00727E73" w:rsidRDefault="00953B54" w:rsidP="00313A12">
            <w:pPr>
              <w:pStyle w:val="Heading3"/>
            </w:pPr>
            <w:r>
              <w:t>Materials plus assistance</w:t>
            </w:r>
          </w:p>
          <w:p w14:paraId="42B03F96" w14:textId="1F54A266" w:rsidR="00727E73" w:rsidRPr="004605FA" w:rsidRDefault="00364166" w:rsidP="00313A12">
            <w:pPr>
              <w:pStyle w:val="Heading4"/>
            </w:pPr>
            <w:r>
              <w:t>Free</w:t>
            </w:r>
          </w:p>
        </w:tc>
        <w:tc>
          <w:tcPr>
            <w:tcW w:w="2158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7E8448C9" w14:textId="13C62079" w:rsidR="00727E73" w:rsidRDefault="00953B54" w:rsidP="00313A1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2D88505" wp14:editId="64B822AC">
                      <wp:simplePos x="0" y="0"/>
                      <wp:positionH relativeFrom="column">
                        <wp:posOffset>692785</wp:posOffset>
                      </wp:positionH>
                      <wp:positionV relativeFrom="paragraph">
                        <wp:posOffset>142875</wp:posOffset>
                      </wp:positionV>
                      <wp:extent cx="0" cy="1047750"/>
                      <wp:effectExtent l="0" t="0" r="38100" b="19050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477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E6C1BE" id="Straight Connector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55pt,11.25pt" to="54.55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" strokecolor="#ed1c24 [3204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158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33E94B6B" w14:textId="77777777" w:rsidR="00727E73" w:rsidRDefault="00000000" w:rsidP="00313A12">
            <w:pPr>
              <w:pStyle w:val="Heading3"/>
            </w:pPr>
            <w:sdt>
              <w:sdtPr>
                <w:id w:val="-1594003345"/>
                <w:placeholder>
                  <w:docPart w:val="854A32C5D764429BAF443B25E8CA5F33"/>
                </w:placeholder>
                <w:temporary/>
                <w:showingPlcHdr/>
                <w15:appearance w15:val="hidden"/>
              </w:sdtPr>
              <w:sdtContent>
                <w:r w:rsidR="00727E73">
                  <w:t>PRICE</w:t>
                </w:r>
                <w:r w:rsidR="00727E73">
                  <w:br/>
                </w:r>
              </w:sdtContent>
            </w:sdt>
          </w:p>
          <w:p w14:paraId="17FF2037" w14:textId="4EEF7F31" w:rsidR="00727E73" w:rsidRPr="00313A12" w:rsidRDefault="00364166" w:rsidP="00367A73">
            <w:pPr>
              <w:pStyle w:val="Heading4"/>
            </w:pPr>
            <w:r>
              <w:t>500/-</w:t>
            </w:r>
          </w:p>
        </w:tc>
        <w:tc>
          <w:tcPr>
            <w:tcW w:w="431" w:type="dxa"/>
            <w:shd w:val="clear" w:color="auto" w:fill="FFFFFF" w:themeFill="background1"/>
          </w:tcPr>
          <w:p w14:paraId="31839760" w14:textId="77777777" w:rsidR="00727E73" w:rsidRDefault="00727E73"/>
        </w:tc>
        <w:tc>
          <w:tcPr>
            <w:tcW w:w="1727" w:type="dxa"/>
          </w:tcPr>
          <w:p w14:paraId="20531CF6" w14:textId="77777777" w:rsidR="00727E73" w:rsidRDefault="00727E73"/>
        </w:tc>
      </w:tr>
      <w:tr w:rsidR="004605FA" w14:paraId="5C748170" w14:textId="77777777" w:rsidTr="004605FA">
        <w:trPr>
          <w:trHeight w:val="6743"/>
        </w:trPr>
        <w:tc>
          <w:tcPr>
            <w:tcW w:w="2158" w:type="dxa"/>
            <w:gridSpan w:val="2"/>
          </w:tcPr>
          <w:p w14:paraId="7B5E3AE7" w14:textId="38C7CE70" w:rsidR="00C4057C" w:rsidRDefault="00C4057C"/>
        </w:tc>
        <w:tc>
          <w:tcPr>
            <w:tcW w:w="2158" w:type="dxa"/>
          </w:tcPr>
          <w:p w14:paraId="6906985E" w14:textId="77777777" w:rsidR="004605FA" w:rsidRDefault="004605FA"/>
        </w:tc>
        <w:tc>
          <w:tcPr>
            <w:tcW w:w="2158" w:type="dxa"/>
          </w:tcPr>
          <w:p w14:paraId="3D103015" w14:textId="1EC05A17" w:rsidR="004605FA" w:rsidRDefault="004605FA"/>
        </w:tc>
        <w:tc>
          <w:tcPr>
            <w:tcW w:w="2158" w:type="dxa"/>
          </w:tcPr>
          <w:p w14:paraId="3111589E" w14:textId="067EE328" w:rsidR="004605FA" w:rsidRDefault="004605FA"/>
        </w:tc>
        <w:tc>
          <w:tcPr>
            <w:tcW w:w="2158" w:type="dxa"/>
            <w:gridSpan w:val="2"/>
          </w:tcPr>
          <w:p w14:paraId="018167B7" w14:textId="2529F426" w:rsidR="004605FA" w:rsidRDefault="004605FA"/>
        </w:tc>
      </w:tr>
      <w:tr w:rsidR="004605FA" w14:paraId="3B865E4A" w14:textId="77777777" w:rsidTr="00727E73">
        <w:trPr>
          <w:trHeight w:val="273"/>
        </w:trPr>
        <w:tc>
          <w:tcPr>
            <w:tcW w:w="2158" w:type="dxa"/>
            <w:gridSpan w:val="2"/>
            <w:shd w:val="clear" w:color="auto" w:fill="FFFFFF" w:themeFill="background1"/>
          </w:tcPr>
          <w:p w14:paraId="7C969B19" w14:textId="77777777" w:rsidR="004605FA" w:rsidRDefault="004605FA"/>
        </w:tc>
        <w:tc>
          <w:tcPr>
            <w:tcW w:w="2158" w:type="dxa"/>
          </w:tcPr>
          <w:p w14:paraId="38C90B96" w14:textId="77777777" w:rsidR="004605FA" w:rsidRDefault="004605FA"/>
        </w:tc>
        <w:tc>
          <w:tcPr>
            <w:tcW w:w="2158" w:type="dxa"/>
          </w:tcPr>
          <w:p w14:paraId="13CE5CED" w14:textId="77777777" w:rsidR="004605FA" w:rsidRDefault="004605FA"/>
        </w:tc>
        <w:tc>
          <w:tcPr>
            <w:tcW w:w="2158" w:type="dxa"/>
          </w:tcPr>
          <w:p w14:paraId="6ECFA4FF" w14:textId="77777777" w:rsidR="004605FA" w:rsidRDefault="004605FA"/>
        </w:tc>
        <w:tc>
          <w:tcPr>
            <w:tcW w:w="2158" w:type="dxa"/>
            <w:gridSpan w:val="2"/>
            <w:shd w:val="clear" w:color="auto" w:fill="FFFFFF" w:themeFill="background1"/>
          </w:tcPr>
          <w:p w14:paraId="2EF9AD9E" w14:textId="77777777" w:rsidR="004605FA" w:rsidRDefault="004605FA"/>
        </w:tc>
      </w:tr>
      <w:tr w:rsidR="004605FA" w14:paraId="7B8B8BE7" w14:textId="77777777" w:rsidTr="00727E73">
        <w:trPr>
          <w:trHeight w:val="314"/>
        </w:trPr>
        <w:tc>
          <w:tcPr>
            <w:tcW w:w="2158" w:type="dxa"/>
            <w:gridSpan w:val="2"/>
          </w:tcPr>
          <w:p w14:paraId="2CDC1932" w14:textId="77777777" w:rsidR="004605FA" w:rsidRDefault="004605FA"/>
        </w:tc>
        <w:tc>
          <w:tcPr>
            <w:tcW w:w="6474" w:type="dxa"/>
            <w:gridSpan w:val="3"/>
            <w:vAlign w:val="center"/>
          </w:tcPr>
          <w:p w14:paraId="12BF649D" w14:textId="77777777" w:rsidR="004605FA" w:rsidRPr="00531576" w:rsidRDefault="00000000" w:rsidP="00531576">
            <w:pPr>
              <w:pStyle w:val="Heading5"/>
            </w:pPr>
            <w:sdt>
              <w:sdtPr>
                <w:id w:val="2088574493"/>
                <w:placeholder>
                  <w:docPart w:val="6B462557808F4A8C9C232D841725E17D"/>
                </w:placeholder>
                <w:temporary/>
                <w:showingPlcHdr/>
                <w15:appearance w15:val="hidden"/>
              </w:sdtPr>
              <w:sdtContent>
                <w:r w:rsidR="00531576" w:rsidRPr="00531576">
                  <w:t>• CITY • STREET •</w:t>
                </w:r>
              </w:sdtContent>
            </w:sdt>
          </w:p>
        </w:tc>
        <w:tc>
          <w:tcPr>
            <w:tcW w:w="2158" w:type="dxa"/>
            <w:gridSpan w:val="2"/>
          </w:tcPr>
          <w:p w14:paraId="53839F85" w14:textId="77777777" w:rsidR="004605FA" w:rsidRDefault="004605FA"/>
        </w:tc>
      </w:tr>
      <w:tr w:rsidR="004605FA" w14:paraId="181E8092" w14:textId="77777777" w:rsidTr="00727E73">
        <w:trPr>
          <w:trHeight w:val="286"/>
        </w:trPr>
        <w:tc>
          <w:tcPr>
            <w:tcW w:w="2158" w:type="dxa"/>
            <w:gridSpan w:val="2"/>
            <w:shd w:val="clear" w:color="auto" w:fill="FFFFFF" w:themeFill="background1"/>
          </w:tcPr>
          <w:p w14:paraId="33830DE9" w14:textId="77777777" w:rsidR="004605FA" w:rsidRDefault="004605FA"/>
        </w:tc>
        <w:tc>
          <w:tcPr>
            <w:tcW w:w="2158" w:type="dxa"/>
          </w:tcPr>
          <w:p w14:paraId="45B97A30" w14:textId="77777777" w:rsidR="004605FA" w:rsidRDefault="004605FA"/>
        </w:tc>
        <w:tc>
          <w:tcPr>
            <w:tcW w:w="2158" w:type="dxa"/>
          </w:tcPr>
          <w:p w14:paraId="77915568" w14:textId="77777777" w:rsidR="004605FA" w:rsidRDefault="004605FA"/>
        </w:tc>
        <w:tc>
          <w:tcPr>
            <w:tcW w:w="2158" w:type="dxa"/>
          </w:tcPr>
          <w:p w14:paraId="1D866C0C" w14:textId="77777777" w:rsidR="004605FA" w:rsidRDefault="004605FA"/>
        </w:tc>
        <w:tc>
          <w:tcPr>
            <w:tcW w:w="2158" w:type="dxa"/>
            <w:gridSpan w:val="2"/>
            <w:shd w:val="clear" w:color="auto" w:fill="FFFFFF" w:themeFill="background1"/>
          </w:tcPr>
          <w:p w14:paraId="48EBC62D" w14:textId="77777777" w:rsidR="004605FA" w:rsidRDefault="004605FA"/>
        </w:tc>
      </w:tr>
    </w:tbl>
    <w:p w14:paraId="65371ACF" w14:textId="21604BE8" w:rsidR="004605FA" w:rsidRDefault="004605FA" w:rsidP="004605FA">
      <w:pPr>
        <w:pStyle w:val="GraphicAnchor"/>
      </w:pPr>
    </w:p>
    <w:sectPr w:rsidR="004605FA" w:rsidSect="004605FA">
      <w:headerReference w:type="default" r:id="rId15"/>
      <w:footerReference w:type="default" r:id="rId16"/>
      <w:pgSz w:w="12240" w:h="15840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8E2C6" w14:textId="77777777" w:rsidR="00954BFF" w:rsidRDefault="00954BFF" w:rsidP="00CF47D3">
      <w:r>
        <w:separator/>
      </w:r>
    </w:p>
  </w:endnote>
  <w:endnote w:type="continuationSeparator" w:id="0">
    <w:p w14:paraId="31D39E11" w14:textId="77777777" w:rsidR="00954BFF" w:rsidRDefault="00954BFF" w:rsidP="00CF4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Book">
    <w:altName w:val="Cambria"/>
    <w:charset w:val="00"/>
    <w:family w:val="roman"/>
    <w:pitch w:val="variable"/>
    <w:sig w:usb0="8000002F" w:usb1="0000000A" w:usb2="00000000" w:usb3="00000000" w:csb0="00000001" w:csb1="00000000"/>
  </w:font>
  <w:font w:name="Tunga">
    <w:altName w:val="Nirmala UI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6B0F2" w14:textId="06062910" w:rsidR="004A3F67" w:rsidRPr="004A3F67" w:rsidRDefault="004A3F67" w:rsidP="004A3F67">
    <w:pPr>
      <w:pStyle w:val="Heading4"/>
      <w:rPr>
        <w:lang w:val="en-IN"/>
      </w:rPr>
    </w:pPr>
    <w:r>
      <w:rPr>
        <w:lang w:val="en-IN"/>
      </w:rPr>
      <w:t xml:space="preserve">undefined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FF8B3" w14:textId="77777777" w:rsidR="00954BFF" w:rsidRDefault="00954BFF" w:rsidP="00CF47D3">
      <w:r>
        <w:separator/>
      </w:r>
    </w:p>
  </w:footnote>
  <w:footnote w:type="continuationSeparator" w:id="0">
    <w:p w14:paraId="21E94C73" w14:textId="77777777" w:rsidR="00954BFF" w:rsidRDefault="00954BFF" w:rsidP="00CF47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76D27" w14:textId="77777777" w:rsidR="00A42AE3" w:rsidRDefault="00A42AE3" w:rsidP="00A42AE3">
    <w:r>
      <w:t xml:space="preserve">undefined</w:t>
    </w:r>
    <w:proofErr w:type="spellStart"/>
    <w:r>
      <w:t/>
    </w:r>
    <w:proofErr w:type="spellEnd"/>
    <w:r>
      <w:t xml:space="preserve"> undefined</w:t>
    </w:r>
    <w:proofErr w:type="spellStart"/>
    <w:r>
      <w:t/>
    </w:r>
    <w:proofErr w:type="spellEnd"/>
    <w:r>
      <w:t/>
    </w:r>
  </w:p>
  <w:p w14:paraId="2B8360AA" w14:textId="77777777" w:rsidR="00A42AE3" w:rsidRDefault="00A42AE3" w:rsidP="00A42AE3">
    <w:r>
      <w:t xml:space="preserve">undefined</w:t>
    </w:r>
  </w:p>
  <w:p w14:paraId="6A201805" w14:textId="77777777" w:rsidR="00A42AE3" w:rsidRDefault="00A42AE3" w:rsidP="00A42AE3"/>
  <w:p w14:paraId="05193AE4" w14:textId="09881BA3" w:rsidR="00A42AE3" w:rsidRPr="00A42AE3" w:rsidRDefault="00A42AE3">
    <w:pPr>
      <w:pStyle w:val="Header"/>
      <w:rPr>
        <w:color w:val="FF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166"/>
    <w:rsid w:val="000240E2"/>
    <w:rsid w:val="00080A6E"/>
    <w:rsid w:val="00217CF0"/>
    <w:rsid w:val="002230CB"/>
    <w:rsid w:val="00313A12"/>
    <w:rsid w:val="00314FA3"/>
    <w:rsid w:val="00331F11"/>
    <w:rsid w:val="00364166"/>
    <w:rsid w:val="003678E6"/>
    <w:rsid w:val="00367A73"/>
    <w:rsid w:val="00412428"/>
    <w:rsid w:val="004605FA"/>
    <w:rsid w:val="004830E0"/>
    <w:rsid w:val="0049460A"/>
    <w:rsid w:val="004A3F67"/>
    <w:rsid w:val="004A6EC2"/>
    <w:rsid w:val="004C4B7E"/>
    <w:rsid w:val="00531576"/>
    <w:rsid w:val="005670D6"/>
    <w:rsid w:val="00586B93"/>
    <w:rsid w:val="005C3BF3"/>
    <w:rsid w:val="006C60E6"/>
    <w:rsid w:val="00727E73"/>
    <w:rsid w:val="008B3AA6"/>
    <w:rsid w:val="008B43BD"/>
    <w:rsid w:val="008E563B"/>
    <w:rsid w:val="009231C8"/>
    <w:rsid w:val="009437C6"/>
    <w:rsid w:val="00953B54"/>
    <w:rsid w:val="00954BFF"/>
    <w:rsid w:val="009952B3"/>
    <w:rsid w:val="009D7FE5"/>
    <w:rsid w:val="00A42AE3"/>
    <w:rsid w:val="00B073CC"/>
    <w:rsid w:val="00B737F2"/>
    <w:rsid w:val="00BB5099"/>
    <w:rsid w:val="00C4057C"/>
    <w:rsid w:val="00CE7301"/>
    <w:rsid w:val="00CF47D3"/>
    <w:rsid w:val="00D31003"/>
    <w:rsid w:val="00DD4834"/>
    <w:rsid w:val="00E5301D"/>
    <w:rsid w:val="00EB5581"/>
    <w:rsid w:val="00EC7DB6"/>
    <w:rsid w:val="00F37A03"/>
    <w:rsid w:val="00F868D8"/>
    <w:rsid w:val="00FE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838AC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 w:unhideWhenUsed="1"/>
    <w:lsdException w:name="HTML Sample" w:semiHidden="1"/>
    <w:lsdException w:name="HTML Typewriter" w:semiHidden="1" w:unhideWhenUsed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313A12"/>
  </w:style>
  <w:style w:type="paragraph" w:styleId="Heading1">
    <w:name w:val="heading 1"/>
    <w:basedOn w:val="Normal"/>
    <w:next w:val="Normal"/>
    <w:link w:val="Heading1Char"/>
    <w:qFormat/>
    <w:rsid w:val="00727E73"/>
    <w:pPr>
      <w:keepNext/>
      <w:keepLines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108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727E73"/>
    <w:pPr>
      <w:keepNext/>
      <w:keepLines/>
      <w:jc w:val="center"/>
      <w:outlineLvl w:val="1"/>
    </w:pPr>
    <w:rPr>
      <w:rFonts w:eastAsiaTheme="majorEastAsia" w:cstheme="majorBidi"/>
      <w:b/>
      <w:color w:val="000000" w:themeColor="text1"/>
      <w:sz w:val="48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313A1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34"/>
    </w:rPr>
  </w:style>
  <w:style w:type="paragraph" w:styleId="Heading4">
    <w:name w:val="heading 4"/>
    <w:basedOn w:val="Normal"/>
    <w:next w:val="Normal"/>
    <w:link w:val="Heading4Char"/>
    <w:uiPriority w:val="3"/>
    <w:qFormat/>
    <w:rsid w:val="00727E73"/>
    <w:pPr>
      <w:keepNext/>
      <w:keepLines/>
      <w:spacing w:before="40"/>
      <w:jc w:val="center"/>
      <w:outlineLvl w:val="3"/>
    </w:pPr>
    <w:rPr>
      <w:rFonts w:eastAsiaTheme="majorEastAsia" w:cstheme="majorBidi"/>
      <w:b/>
      <w:iCs/>
      <w:color w:val="ED1C24" w:themeColor="accent1"/>
      <w:sz w:val="76"/>
    </w:rPr>
  </w:style>
  <w:style w:type="paragraph" w:styleId="Heading5">
    <w:name w:val="heading 5"/>
    <w:basedOn w:val="Normal"/>
    <w:next w:val="Normal"/>
    <w:link w:val="Heading5Char"/>
    <w:uiPriority w:val="4"/>
    <w:qFormat/>
    <w:rsid w:val="00313A12"/>
    <w:pPr>
      <w:keepNext/>
      <w:keepLines/>
      <w:spacing w:before="40"/>
      <w:jc w:val="center"/>
      <w:outlineLvl w:val="4"/>
    </w:pPr>
    <w:rPr>
      <w:rFonts w:eastAsiaTheme="majorEastAsia" w:cstheme="majorBidi"/>
      <w:b/>
      <w:color w:val="FFFFFF" w:themeColor="background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6"/>
    <w:qFormat/>
    <w:rsid w:val="004605FA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4605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A12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4605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727E73"/>
    <w:rPr>
      <w:rFonts w:asciiTheme="majorHAnsi" w:eastAsiaTheme="majorEastAsia" w:hAnsiTheme="majorHAnsi" w:cstheme="majorBidi"/>
      <w:color w:val="000000" w:themeColor="text1"/>
      <w:sz w:val="108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727E73"/>
    <w:rPr>
      <w:rFonts w:eastAsiaTheme="majorEastAsia" w:cstheme="majorBidi"/>
      <w:b/>
      <w:color w:val="000000" w:themeColor="text1"/>
      <w:sz w:val="48"/>
      <w:szCs w:val="26"/>
    </w:rPr>
  </w:style>
  <w:style w:type="character" w:customStyle="1" w:styleId="Heading3Char">
    <w:name w:val="Heading 3 Char"/>
    <w:basedOn w:val="DefaultParagraphFont"/>
    <w:link w:val="Heading3"/>
    <w:uiPriority w:val="2"/>
    <w:rsid w:val="00313A12"/>
    <w:rPr>
      <w:rFonts w:eastAsiaTheme="majorEastAsia" w:cstheme="majorBidi"/>
      <w:b/>
      <w:color w:val="000000" w:themeColor="text1"/>
      <w:sz w:val="34"/>
    </w:rPr>
  </w:style>
  <w:style w:type="character" w:customStyle="1" w:styleId="Heading4Char">
    <w:name w:val="Heading 4 Char"/>
    <w:basedOn w:val="DefaultParagraphFont"/>
    <w:link w:val="Heading4"/>
    <w:uiPriority w:val="3"/>
    <w:rsid w:val="00727E73"/>
    <w:rPr>
      <w:rFonts w:eastAsiaTheme="majorEastAsia" w:cstheme="majorBidi"/>
      <w:b/>
      <w:iCs/>
      <w:color w:val="ED1C24" w:themeColor="accent1"/>
      <w:sz w:val="76"/>
    </w:rPr>
  </w:style>
  <w:style w:type="character" w:customStyle="1" w:styleId="Heading5Char">
    <w:name w:val="Heading 5 Char"/>
    <w:basedOn w:val="DefaultParagraphFont"/>
    <w:link w:val="Heading5"/>
    <w:uiPriority w:val="4"/>
    <w:rsid w:val="00313A12"/>
    <w:rPr>
      <w:rFonts w:eastAsiaTheme="majorEastAsia" w:cstheme="majorBidi"/>
      <w:b/>
      <w:color w:val="FFFFFF" w:themeColor="background1"/>
      <w:sz w:val="32"/>
    </w:rPr>
  </w:style>
  <w:style w:type="character" w:styleId="PlaceholderText">
    <w:name w:val="Placeholder Text"/>
    <w:basedOn w:val="DefaultParagraphFont"/>
    <w:uiPriority w:val="99"/>
    <w:semiHidden/>
    <w:rsid w:val="00313A12"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CF47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47D3"/>
  </w:style>
  <w:style w:type="paragraph" w:styleId="Footer">
    <w:name w:val="footer"/>
    <w:basedOn w:val="Normal"/>
    <w:link w:val="FooterChar"/>
    <w:uiPriority w:val="99"/>
    <w:semiHidden/>
    <w:rsid w:val="00CF47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F4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uresh\AppData\Roaming\Microsoft\Templates\Red%20band%20gig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54A32C5D764429BAF443B25E8CA5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8BCE91-F928-41F6-8E16-908D338D86AB}"/>
      </w:docPartPr>
      <w:docPartBody>
        <w:p w:rsidR="00D63943" w:rsidRDefault="00E7677F">
          <w:pPr>
            <w:pStyle w:val="854A32C5D764429BAF443B25E8CA5F33"/>
          </w:pPr>
          <w:r>
            <w:t>PRICE</w:t>
          </w:r>
          <w:r>
            <w:br/>
          </w:r>
        </w:p>
      </w:docPartBody>
    </w:docPart>
    <w:docPart>
      <w:docPartPr>
        <w:name w:val="6B462557808F4A8C9C232D841725E1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DA3313-B28B-4807-800A-B1E4205F820C}"/>
      </w:docPartPr>
      <w:docPartBody>
        <w:p w:rsidR="00D63943" w:rsidRDefault="00E7677F">
          <w:pPr>
            <w:pStyle w:val="6B462557808F4A8C9C232D841725E17D"/>
          </w:pPr>
          <w:r w:rsidRPr="00531576">
            <w:t>• CITY • STREET •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agona Book">
    <w:altName w:val="Cambria"/>
    <w:charset w:val="00"/>
    <w:family w:val="roman"/>
    <w:pitch w:val="variable"/>
    <w:sig w:usb0="8000002F" w:usb1="0000000A" w:usb2="00000000" w:usb3="00000000" w:csb0="00000001" w:csb1="00000000"/>
  </w:font>
  <w:font w:name="Tunga">
    <w:altName w:val="Nirmala UI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D0D"/>
    <w:rsid w:val="00011681"/>
    <w:rsid w:val="0095544F"/>
    <w:rsid w:val="00C81D0D"/>
    <w:rsid w:val="00D63943"/>
    <w:rsid w:val="00E7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unga"/>
    </w:rPr>
  </w:style>
  <w:style w:type="paragraph" w:styleId="Heading4">
    <w:name w:val="heading 4"/>
    <w:basedOn w:val="Normal"/>
    <w:next w:val="Normal"/>
    <w:link w:val="Heading4Char"/>
    <w:uiPriority w:val="3"/>
    <w:qFormat/>
    <w:pPr>
      <w:keepNext/>
      <w:keepLines/>
      <w:spacing w:before="40" w:after="0" w:line="240" w:lineRule="auto"/>
      <w:jc w:val="center"/>
      <w:outlineLvl w:val="3"/>
    </w:pPr>
    <w:rPr>
      <w:rFonts w:eastAsiaTheme="majorEastAsia" w:cstheme="majorBidi"/>
      <w:b/>
      <w:iCs/>
      <w:color w:val="4472C4" w:themeColor="accent1"/>
      <w:sz w:val="76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54A32C5D764429BAF443B25E8CA5F33">
    <w:name w:val="854A32C5D764429BAF443B25E8CA5F33"/>
    <w:rPr>
      <w:rFonts w:cs="Tunga"/>
    </w:rPr>
  </w:style>
  <w:style w:type="character" w:customStyle="1" w:styleId="Heading4Char">
    <w:name w:val="Heading 4 Char"/>
    <w:basedOn w:val="DefaultParagraphFont"/>
    <w:link w:val="Heading4"/>
    <w:uiPriority w:val="3"/>
    <w:rPr>
      <w:rFonts w:eastAsiaTheme="majorEastAsia" w:cstheme="majorBidi"/>
      <w:b/>
      <w:iCs/>
      <w:color w:val="4472C4" w:themeColor="accent1"/>
      <w:sz w:val="76"/>
      <w:szCs w:val="24"/>
      <w:lang w:val="en-US" w:eastAsia="en-US" w:bidi="ar-SA"/>
    </w:rPr>
  </w:style>
  <w:style w:type="paragraph" w:customStyle="1" w:styleId="6B462557808F4A8C9C232D841725E17D">
    <w:name w:val="6B462557808F4A8C9C232D841725E17D"/>
    <w:rPr>
      <w:rFonts w:cs="Tung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usic">
  <a:themeElements>
    <a:clrScheme name="Music Flye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D1C24"/>
      </a:accent1>
      <a:accent2>
        <a:srgbClr val="BC4E4D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Franklin Sagon">
      <a:majorFont>
        <a:latin typeface="Franklin Gothic Medium"/>
        <a:ea typeface=""/>
        <a:cs typeface=""/>
      </a:majorFont>
      <a:minorFont>
        <a:latin typeface="Sagona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usic" id="{7EDEE932-7FCE-014C-B695-A22A06AA8C1A}" vid="{1E5A0B15-8F66-A44B-97B6-F17A69EA81C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480f6609812271f56e53f2aff71704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b48d77c16982ba2890c3fe2b4c067b2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4FBE3A0-C77F-4EC8-9445-2347FFE2D6F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89CEC06-25E0-4A1F-A4C8-C54A8BB9F0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F25326-12AB-49F1-916D-D794E8EEEC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Red band gig flyer</Template>
  <TotalTime>0</TotalTime>
  <Pages>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2020-07-20T21:21:00Z</dcterms:created>
  <dcterms:modified xsi:type="dcterms:W3CDTF">2023-07-24T06:59:00Z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